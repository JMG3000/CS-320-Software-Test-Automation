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79E6" w:rsidP="21BECA29" w:rsidRDefault="002C79E6" w14:paraId="3E3EAE04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2C79E6" w:rsidP="21BECA29" w:rsidRDefault="002C79E6" w14:paraId="05A6A8EC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2C79E6" w:rsidP="21BECA29" w:rsidRDefault="002C79E6" w14:paraId="65AB1490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2C79E6" w:rsidP="21BECA29" w:rsidRDefault="002C79E6" w14:paraId="6F40C64E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2C79E6" w:rsidP="21BECA29" w:rsidRDefault="002C79E6" w14:paraId="2304910E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Pr="00B863FB" w:rsidR="6A36C4BF" w:rsidP="7CF72D92" w:rsidRDefault="002119EC" w14:paraId="013D7D2A" w14:textId="2B7223B8">
      <w:pPr>
        <w:pStyle w:val="Title"/>
        <w:suppressLineNumbers w:val="0"/>
        <w:spacing w:before="0" w:beforeAutospacing="off" w:after="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7CF72D92" w:rsidR="76296863">
        <w:rPr>
          <w:rFonts w:ascii="Times New Roman" w:hAnsi="Times New Roman" w:eastAsia="Times New Roman" w:cs="Times New Roman"/>
          <w:sz w:val="24"/>
          <w:szCs w:val="24"/>
        </w:rPr>
        <w:t>8-3</w:t>
      </w:r>
      <w:r w:rsidRPr="7CF72D92" w:rsidR="002119EC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7CF72D92" w:rsidR="6800C354">
        <w:rPr>
          <w:rFonts w:ascii="Times New Roman" w:hAnsi="Times New Roman" w:eastAsia="Times New Roman" w:cs="Times New Roman"/>
          <w:sz w:val="24"/>
          <w:szCs w:val="24"/>
        </w:rPr>
        <w:t>Assignment Journal</w:t>
      </w:r>
    </w:p>
    <w:p w:rsidR="201D26C8" w:rsidP="21BECA29" w:rsidRDefault="201D26C8" w14:paraId="2EF754C7" w14:textId="61E059BA">
      <w:pPr>
        <w:pStyle w:val="Subtitle"/>
        <w:rPr>
          <w:rFonts w:ascii="Times New Roman" w:hAnsi="Times New Roman" w:eastAsia="Times New Roman" w:cs="Times New Roman"/>
          <w:sz w:val="24"/>
          <w:szCs w:val="24"/>
        </w:rPr>
      </w:pPr>
    </w:p>
    <w:p w:rsidR="00A417C1" w:rsidP="21BECA29" w:rsidRDefault="0029523A" w14:paraId="617C29B0" w14:textId="6F6BF88F">
      <w:pPr>
        <w:pStyle w:val="Subtitle"/>
        <w:rPr>
          <w:rFonts w:ascii="Times New Roman" w:hAnsi="Times New Roman" w:eastAsia="Times New Roman" w:cs="Times New Roman"/>
          <w:sz w:val="24"/>
          <w:szCs w:val="24"/>
        </w:rPr>
      </w:pPr>
      <w:r w:rsidRPr="21BECA29" w:rsidR="0029523A">
        <w:rPr>
          <w:rFonts w:ascii="Times New Roman" w:hAnsi="Times New Roman" w:eastAsia="Times New Roman" w:cs="Times New Roman"/>
          <w:sz w:val="24"/>
          <w:szCs w:val="24"/>
        </w:rPr>
        <w:t>Jacob M</w:t>
      </w:r>
      <w:r w:rsidRPr="21BECA29" w:rsidR="002C79E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1BECA29" w:rsidR="0029523A">
        <w:rPr>
          <w:rFonts w:ascii="Times New Roman" w:hAnsi="Times New Roman" w:eastAsia="Times New Roman" w:cs="Times New Roman"/>
          <w:sz w:val="24"/>
          <w:szCs w:val="24"/>
        </w:rPr>
        <w:t>Garrett</w:t>
      </w:r>
    </w:p>
    <w:p w:rsidR="002C79E6" w:rsidP="21BECA29" w:rsidRDefault="0029523A" w14:paraId="735830A5" w14:textId="27B2B868">
      <w:pPr>
        <w:pStyle w:val="Subtitle"/>
        <w:rPr>
          <w:rFonts w:ascii="Times New Roman" w:hAnsi="Times New Roman" w:eastAsia="Times New Roman" w:cs="Times New Roman"/>
          <w:sz w:val="24"/>
          <w:szCs w:val="24"/>
        </w:rPr>
      </w:pPr>
      <w:r w:rsidRPr="21BECA29" w:rsidR="0029523A">
        <w:rPr>
          <w:rFonts w:ascii="Times New Roman" w:hAnsi="Times New Roman" w:eastAsia="Times New Roman" w:cs="Times New Roman"/>
          <w:sz w:val="24"/>
          <w:szCs w:val="24"/>
        </w:rPr>
        <w:t>SNHU</w:t>
      </w:r>
    </w:p>
    <w:p w:rsidR="002C79E6" w:rsidP="21BECA29" w:rsidRDefault="00604CF8" w14:paraId="194F1B16" w14:textId="63F5656D">
      <w:pPr>
        <w:pStyle w:val="Subtitle"/>
        <w:rPr>
          <w:rFonts w:ascii="Times New Roman" w:hAnsi="Times New Roman" w:eastAsia="Times New Roman" w:cs="Times New Roman"/>
          <w:sz w:val="24"/>
          <w:szCs w:val="24"/>
        </w:rPr>
      </w:pPr>
      <w:r w:rsidRPr="21BECA29" w:rsidR="002258E5">
        <w:rPr>
          <w:rFonts w:ascii="Times New Roman" w:hAnsi="Times New Roman" w:eastAsia="Times New Roman" w:cs="Times New Roman"/>
          <w:sz w:val="24"/>
          <w:szCs w:val="24"/>
        </w:rPr>
        <w:t>CS-330-13725-M01 Comp. Graphics and Visualization C-2</w:t>
      </w:r>
    </w:p>
    <w:p w:rsidR="002C79E6" w:rsidP="21BECA29" w:rsidRDefault="00C23C82" w14:paraId="0ACED943" w14:textId="5D0217DB">
      <w:pPr>
        <w:pStyle w:val="Subtitle"/>
        <w:rPr>
          <w:rFonts w:ascii="Times New Roman" w:hAnsi="Times New Roman" w:eastAsia="Times New Roman" w:cs="Times New Roman"/>
          <w:sz w:val="24"/>
          <w:szCs w:val="24"/>
        </w:rPr>
      </w:pPr>
      <w:r w:rsidRPr="21BECA29" w:rsidR="1D0C5F99">
        <w:rPr>
          <w:rFonts w:ascii="Times New Roman" w:hAnsi="Times New Roman" w:eastAsia="Times New Roman" w:cs="Times New Roman"/>
          <w:sz w:val="24"/>
          <w:szCs w:val="24"/>
        </w:rPr>
        <w:t>Ronald Bishop</w:t>
      </w:r>
    </w:p>
    <w:p w:rsidR="201D26C8" w:rsidP="21BECA29" w:rsidRDefault="00425B2B" w14:paraId="3C7190A5" w14:textId="2B25DAA5">
      <w:pPr>
        <w:pStyle w:val="Subtitle"/>
        <w:rPr>
          <w:rFonts w:ascii="Times New Roman" w:hAnsi="Times New Roman" w:eastAsia="Times New Roman" w:cs="Times New Roman"/>
          <w:sz w:val="24"/>
          <w:szCs w:val="24"/>
        </w:rPr>
      </w:pPr>
      <w:r w:rsidRPr="07AE575E" w:rsidR="619BDC75">
        <w:rPr>
          <w:rFonts w:ascii="Times New Roman" w:hAnsi="Times New Roman" w:eastAsia="Times New Roman" w:cs="Times New Roman"/>
          <w:sz w:val="24"/>
          <w:szCs w:val="24"/>
        </w:rPr>
        <w:t>4/26/2026</w:t>
      </w:r>
    </w:p>
    <w:p w:rsidR="201D26C8" w:rsidP="21BECA29" w:rsidRDefault="201D26C8" w14:paraId="6BC6D159" w14:textId="77777777">
      <w:pPr>
        <w:pStyle w:val="Title2"/>
        <w:rPr>
          <w:rFonts w:ascii="Times New Roman" w:hAnsi="Times New Roman" w:eastAsia="Times New Roman" w:cs="Times New Roman"/>
          <w:sz w:val="24"/>
          <w:szCs w:val="24"/>
        </w:rPr>
      </w:pPr>
    </w:p>
    <w:p w:rsidR="201D26C8" w:rsidP="21BECA29" w:rsidRDefault="201D26C8" w14:paraId="455A2124" w14:textId="77777777">
      <w:pPr>
        <w:pStyle w:val="Title2"/>
        <w:rPr>
          <w:rFonts w:ascii="Times New Roman" w:hAnsi="Times New Roman" w:eastAsia="Times New Roman" w:cs="Times New Roman"/>
          <w:sz w:val="24"/>
          <w:szCs w:val="24"/>
        </w:rPr>
      </w:pPr>
    </w:p>
    <w:p w:rsidR="201D26C8" w:rsidP="21BECA29" w:rsidRDefault="201D26C8" w14:paraId="2DB64BCE" w14:textId="77777777">
      <w:pPr>
        <w:pStyle w:val="Title2"/>
        <w:rPr>
          <w:rFonts w:ascii="Times New Roman" w:hAnsi="Times New Roman" w:eastAsia="Times New Roman" w:cs="Times New Roman"/>
          <w:sz w:val="24"/>
          <w:szCs w:val="24"/>
        </w:rPr>
      </w:pPr>
    </w:p>
    <w:p w:rsidR="201D26C8" w:rsidP="21BECA29" w:rsidRDefault="201D26C8" w14:paraId="4586DCA0" w14:textId="77777777">
      <w:pPr>
        <w:pStyle w:val="Title2"/>
        <w:rPr>
          <w:rFonts w:ascii="Times New Roman" w:hAnsi="Times New Roman" w:eastAsia="Times New Roman" w:cs="Times New Roman"/>
          <w:sz w:val="24"/>
          <w:szCs w:val="24"/>
        </w:rPr>
      </w:pPr>
    </w:p>
    <w:p w:rsidR="201D26C8" w:rsidP="21BECA29" w:rsidRDefault="201D26C8" w14:paraId="61CAC834" w14:textId="77777777">
      <w:pPr>
        <w:pStyle w:val="Title2"/>
        <w:rPr>
          <w:rFonts w:ascii="Times New Roman" w:hAnsi="Times New Roman" w:eastAsia="Times New Roman" w:cs="Times New Roman"/>
          <w:sz w:val="24"/>
          <w:szCs w:val="24"/>
        </w:rPr>
      </w:pPr>
    </w:p>
    <w:p w:rsidR="201D26C8" w:rsidP="21BECA29" w:rsidRDefault="201D26C8" w14:paraId="3B6F6A2D" w14:textId="77777777">
      <w:pPr>
        <w:pStyle w:val="Title2"/>
        <w:rPr>
          <w:rFonts w:ascii="Times New Roman" w:hAnsi="Times New Roman" w:eastAsia="Times New Roman" w:cs="Times New Roman"/>
          <w:sz w:val="24"/>
          <w:szCs w:val="24"/>
        </w:rPr>
      </w:pPr>
    </w:p>
    <w:p w:rsidR="201D26C8" w:rsidP="21BECA29" w:rsidRDefault="201D26C8" w14:paraId="3C4920C8" w14:textId="77777777">
      <w:pPr>
        <w:pStyle w:val="Title2"/>
        <w:rPr>
          <w:rFonts w:ascii="Times New Roman" w:hAnsi="Times New Roman" w:eastAsia="Times New Roman" w:cs="Times New Roman"/>
          <w:sz w:val="24"/>
          <w:szCs w:val="24"/>
        </w:rPr>
      </w:pPr>
    </w:p>
    <w:p w:rsidR="000D4642" w:rsidP="21BECA29" w:rsidRDefault="000D4642" w14:paraId="5C7B69BA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Pr="21BECA29"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 w:rsidRPr="00B863FB" w:rsidR="00A417C1" w:rsidP="21BECA29" w:rsidRDefault="00425B2B" w14:paraId="0593F2F2" w14:textId="6A9F98C3">
      <w:pPr>
        <w:pStyle w:val="SectionTitle"/>
        <w:rPr>
          <w:rFonts w:ascii="Times New Roman" w:hAnsi="Times New Roman" w:eastAsia="Times New Roman" w:cs="Times New Roman"/>
          <w:sz w:val="24"/>
          <w:szCs w:val="24"/>
        </w:rPr>
      </w:pPr>
      <w:r w:rsidRPr="7CF72D92" w:rsidR="7F22B1CE">
        <w:rPr>
          <w:rFonts w:ascii="Times New Roman" w:hAnsi="Times New Roman" w:eastAsia="Times New Roman" w:cs="Times New Roman"/>
          <w:sz w:val="24"/>
          <w:szCs w:val="24"/>
        </w:rPr>
        <w:t xml:space="preserve">8-3: </w:t>
      </w:r>
      <w:r w:rsidRPr="7CF72D92" w:rsidR="65023735">
        <w:rPr>
          <w:rFonts w:ascii="Times New Roman" w:hAnsi="Times New Roman" w:eastAsia="Times New Roman" w:cs="Times New Roman"/>
          <w:sz w:val="24"/>
          <w:szCs w:val="24"/>
        </w:rPr>
        <w:t xml:space="preserve">Assignment </w:t>
      </w:r>
      <w:r w:rsidRPr="7CF72D92" w:rsidR="7F22B1CE">
        <w:rPr>
          <w:rFonts w:ascii="Times New Roman" w:hAnsi="Times New Roman" w:eastAsia="Times New Roman" w:cs="Times New Roman"/>
          <w:sz w:val="24"/>
          <w:szCs w:val="24"/>
        </w:rPr>
        <w:t>Journal</w:t>
      </w:r>
    </w:p>
    <w:p w:rsidRPr="00B863FB" w:rsidR="67AE9998" w:rsidP="7CF72D92" w:rsidRDefault="00425B2B" w14:paraId="60340797" w14:textId="24A05B69">
      <w:pPr>
        <w:spacing w:after="160"/>
        <w:rPr>
          <w:rFonts w:ascii="Times New Roman" w:hAnsi="Times New Roman" w:eastAsia="Times New Roman" w:cs="Times New Roman"/>
          <w:noProof/>
          <w:sz w:val="24"/>
          <w:szCs w:val="24"/>
        </w:rPr>
      </w:pPr>
      <w:r w:rsidRPr="7CF72D92" w:rsidR="7F22B1CE">
        <w:rPr>
          <w:rFonts w:ascii="Times New Roman" w:hAnsi="Times New Roman" w:eastAsia="Times New Roman" w:cs="Times New Roman"/>
          <w:sz w:val="24"/>
          <w:szCs w:val="24"/>
        </w:rPr>
        <w:t>As a developer</w:t>
      </w:r>
      <w:r w:rsidRPr="7CF72D92" w:rsidR="0B97C6F5">
        <w:rPr>
          <w:rFonts w:ascii="Times New Roman" w:hAnsi="Times New Roman" w:eastAsia="Times New Roman" w:cs="Times New Roman"/>
          <w:sz w:val="24"/>
          <w:szCs w:val="24"/>
        </w:rPr>
        <w:t xml:space="preserve">, I have learned so much </w:t>
      </w:r>
      <w:r w:rsidRPr="7CF72D92" w:rsidR="7A0B4097">
        <w:rPr>
          <w:rFonts w:ascii="Times New Roman" w:hAnsi="Times New Roman" w:eastAsia="Times New Roman" w:cs="Times New Roman"/>
          <w:sz w:val="24"/>
          <w:szCs w:val="24"/>
        </w:rPr>
        <w:t>from</w:t>
      </w:r>
      <w:r w:rsidRPr="7CF72D92" w:rsidR="0B97C6F5">
        <w:rPr>
          <w:rFonts w:ascii="Times New Roman" w:hAnsi="Times New Roman" w:eastAsia="Times New Roman" w:cs="Times New Roman"/>
          <w:sz w:val="24"/>
          <w:szCs w:val="24"/>
        </w:rPr>
        <w:t xml:space="preserve"> this course. This week’s assignment </w:t>
      </w:r>
      <w:r w:rsidRPr="7CF72D92" w:rsidR="0B97C6F5">
        <w:rPr>
          <w:rFonts w:ascii="Times New Roman" w:hAnsi="Times New Roman" w:eastAsia="Times New Roman" w:cs="Times New Roman"/>
          <w:sz w:val="24"/>
          <w:szCs w:val="24"/>
        </w:rPr>
        <w:t>seemed to be</w:t>
      </w:r>
      <w:r w:rsidRPr="7CF72D92" w:rsidR="0B97C6F5">
        <w:rPr>
          <w:rFonts w:ascii="Times New Roman" w:hAnsi="Times New Roman" w:eastAsia="Times New Roman" w:cs="Times New Roman"/>
          <w:sz w:val="24"/>
          <w:szCs w:val="24"/>
        </w:rPr>
        <w:t xml:space="preserve"> geared to </w:t>
      </w:r>
      <w:r w:rsidRPr="7CF72D92" w:rsidR="0DF4A930">
        <w:rPr>
          <w:rFonts w:ascii="Times New Roman" w:hAnsi="Times New Roman" w:eastAsia="Times New Roman" w:cs="Times New Roman"/>
          <w:sz w:val="24"/>
          <w:szCs w:val="24"/>
        </w:rPr>
        <w:t>assist</w:t>
      </w:r>
      <w:r w:rsidRPr="7CF72D92" w:rsidR="0B97C6F5">
        <w:rPr>
          <w:rFonts w:ascii="Times New Roman" w:hAnsi="Times New Roman" w:eastAsia="Times New Roman" w:cs="Times New Roman"/>
          <w:sz w:val="24"/>
          <w:szCs w:val="24"/>
        </w:rPr>
        <w:t xml:space="preserve"> me in concreating that knowledge. Even though the assignment was for a 2D </w:t>
      </w:r>
      <w:r w:rsidRPr="7CF72D92" w:rsidR="2DD25FC9">
        <w:rPr>
          <w:rFonts w:ascii="Times New Roman" w:hAnsi="Times New Roman" w:eastAsia="Times New Roman" w:cs="Times New Roman"/>
          <w:sz w:val="24"/>
          <w:szCs w:val="24"/>
        </w:rPr>
        <w:t xml:space="preserve">landscape, I used many of the same techniques. </w:t>
      </w:r>
    </w:p>
    <w:p w:rsidR="2DD25FC9" w:rsidP="7CF72D92" w:rsidRDefault="2DD25FC9" w14:paraId="6F23C5CE" w14:textId="26A78DF6">
      <w:pPr>
        <w:spacing w:after="160"/>
        <w:rPr>
          <w:rFonts w:ascii="Times New Roman" w:hAnsi="Times New Roman" w:eastAsia="Times New Roman" w:cs="Times New Roman"/>
          <w:sz w:val="24"/>
          <w:szCs w:val="24"/>
        </w:rPr>
      </w:pPr>
      <w:r w:rsidRPr="7CF72D92" w:rsidR="2DD25FC9">
        <w:rPr>
          <w:rFonts w:ascii="Times New Roman" w:hAnsi="Times New Roman" w:eastAsia="Times New Roman" w:cs="Times New Roman"/>
          <w:sz w:val="24"/>
          <w:szCs w:val="24"/>
        </w:rPr>
        <w:t xml:space="preserve">I resized the objects, to allow for a more creative feel. I </w:t>
      </w:r>
      <w:r w:rsidRPr="7CF72D92" w:rsidR="5D90E675">
        <w:rPr>
          <w:rFonts w:ascii="Times New Roman" w:hAnsi="Times New Roman" w:eastAsia="Times New Roman" w:cs="Times New Roman"/>
          <w:sz w:val="24"/>
          <w:szCs w:val="24"/>
        </w:rPr>
        <w:t>started</w:t>
      </w:r>
      <w:r w:rsidRPr="7CF72D92" w:rsidR="2DD25FC9">
        <w:rPr>
          <w:rFonts w:ascii="Times New Roman" w:hAnsi="Times New Roman" w:eastAsia="Times New Roman" w:cs="Times New Roman"/>
          <w:sz w:val="24"/>
          <w:szCs w:val="24"/>
        </w:rPr>
        <w:t xml:space="preserve"> learning about the brick object and how it was implemented in this project. That </w:t>
      </w:r>
      <w:r w:rsidRPr="7CF72D92" w:rsidR="5068C0D2">
        <w:rPr>
          <w:rFonts w:ascii="Times New Roman" w:hAnsi="Times New Roman" w:eastAsia="Times New Roman" w:cs="Times New Roman"/>
          <w:sz w:val="24"/>
          <w:szCs w:val="24"/>
        </w:rPr>
        <w:t>allowed</w:t>
      </w:r>
      <w:r w:rsidRPr="7CF72D92" w:rsidR="2DD25FC9">
        <w:rPr>
          <w:rFonts w:ascii="Times New Roman" w:hAnsi="Times New Roman" w:eastAsia="Times New Roman" w:cs="Times New Roman"/>
          <w:sz w:val="24"/>
          <w:szCs w:val="24"/>
        </w:rPr>
        <w:t xml:space="preserve"> me to understand how to </w:t>
      </w:r>
      <w:r w:rsidRPr="7CF72D92" w:rsidR="0CA405B6">
        <w:rPr>
          <w:rFonts w:ascii="Times New Roman" w:hAnsi="Times New Roman" w:eastAsia="Times New Roman" w:cs="Times New Roman"/>
          <w:sz w:val="24"/>
          <w:szCs w:val="24"/>
        </w:rPr>
        <w:t>change</w:t>
      </w:r>
      <w:r w:rsidRPr="7CF72D92" w:rsidR="63C91721">
        <w:rPr>
          <w:rFonts w:ascii="Times New Roman" w:hAnsi="Times New Roman" w:eastAsia="Times New Roman" w:cs="Times New Roman"/>
          <w:sz w:val="24"/>
          <w:szCs w:val="24"/>
        </w:rPr>
        <w:t xml:space="preserve"> shape, color, and reflective properties. </w:t>
      </w:r>
      <w:r w:rsidRPr="7CF72D92" w:rsidR="37E71F1E">
        <w:rPr>
          <w:rFonts w:ascii="Times New Roman" w:hAnsi="Times New Roman" w:eastAsia="Times New Roman" w:cs="Times New Roman"/>
          <w:sz w:val="24"/>
          <w:szCs w:val="24"/>
        </w:rPr>
        <w:t xml:space="preserve">After changing the 3 bricks, I was able to work on transforming the fourth into a paddle brick object. I </w:t>
      </w:r>
      <w:r w:rsidRPr="7CF72D92" w:rsidR="37E71F1E">
        <w:rPr>
          <w:rFonts w:ascii="Times New Roman" w:hAnsi="Times New Roman" w:eastAsia="Times New Roman" w:cs="Times New Roman"/>
          <w:sz w:val="24"/>
          <w:szCs w:val="24"/>
        </w:rPr>
        <w:t>a</w:t>
      </w:r>
      <w:r w:rsidRPr="7CF72D92" w:rsidR="0A67874C">
        <w:rPr>
          <w:rFonts w:ascii="Times New Roman" w:hAnsi="Times New Roman" w:eastAsia="Times New Roman" w:cs="Times New Roman"/>
          <w:sz w:val="24"/>
          <w:szCs w:val="24"/>
        </w:rPr>
        <w:t>ttempted</w:t>
      </w:r>
      <w:r w:rsidRPr="7CF72D92" w:rsidR="0A67874C">
        <w:rPr>
          <w:rFonts w:ascii="Times New Roman" w:hAnsi="Times New Roman" w:eastAsia="Times New Roman" w:cs="Times New Roman"/>
          <w:sz w:val="24"/>
          <w:szCs w:val="24"/>
        </w:rPr>
        <w:t xml:space="preserve"> this in several ways that proved to be unsuccessful. </w:t>
      </w:r>
    </w:p>
    <w:p w:rsidR="464A6750" w:rsidP="7CF72D92" w:rsidRDefault="464A6750" w14:paraId="42542B95" w14:textId="1845051F">
      <w:pPr>
        <w:spacing w:after="160"/>
        <w:rPr>
          <w:rFonts w:ascii="Times New Roman" w:hAnsi="Times New Roman" w:eastAsia="Times New Roman" w:cs="Times New Roman"/>
          <w:sz w:val="24"/>
          <w:szCs w:val="24"/>
        </w:rPr>
      </w:pPr>
      <w:r w:rsidRPr="7CF72D92" w:rsidR="464A6750"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 w:rsidRPr="7CF72D92" w:rsidR="2AA1E904">
        <w:rPr>
          <w:rFonts w:ascii="Times New Roman" w:hAnsi="Times New Roman" w:eastAsia="Times New Roman" w:cs="Times New Roman"/>
          <w:sz w:val="24"/>
          <w:szCs w:val="24"/>
        </w:rPr>
        <w:t xml:space="preserve">method </w:t>
      </w:r>
      <w:r w:rsidRPr="7CF72D92" w:rsidR="6B8B76AE">
        <w:rPr>
          <w:rFonts w:ascii="Times New Roman" w:hAnsi="Times New Roman" w:eastAsia="Times New Roman" w:cs="Times New Roman"/>
          <w:sz w:val="24"/>
          <w:szCs w:val="24"/>
        </w:rPr>
        <w:t xml:space="preserve">was created </w:t>
      </w:r>
      <w:r w:rsidRPr="7CF72D92" w:rsidR="3D915E0C">
        <w:rPr>
          <w:rFonts w:ascii="Times New Roman" w:hAnsi="Times New Roman" w:eastAsia="Times New Roman" w:cs="Times New Roman"/>
          <w:sz w:val="24"/>
          <w:szCs w:val="24"/>
        </w:rPr>
        <w:t xml:space="preserve">inside the brick object that </w:t>
      </w:r>
      <w:r w:rsidRPr="7CF72D92" w:rsidR="2AA1E904">
        <w:rPr>
          <w:rFonts w:ascii="Times New Roman" w:hAnsi="Times New Roman" w:eastAsia="Times New Roman" w:cs="Times New Roman"/>
          <w:sz w:val="24"/>
          <w:szCs w:val="24"/>
        </w:rPr>
        <w:t>dr</w:t>
      </w:r>
      <w:r w:rsidRPr="7CF72D92" w:rsidR="743196A6">
        <w:rPr>
          <w:rFonts w:ascii="Times New Roman" w:hAnsi="Times New Roman" w:eastAsia="Times New Roman" w:cs="Times New Roman"/>
          <w:sz w:val="24"/>
          <w:szCs w:val="24"/>
        </w:rPr>
        <w:t>e</w:t>
      </w:r>
      <w:r w:rsidRPr="7CF72D92" w:rsidR="2AA1E904">
        <w:rPr>
          <w:rFonts w:ascii="Times New Roman" w:hAnsi="Times New Roman" w:eastAsia="Times New Roman" w:cs="Times New Roman"/>
          <w:sz w:val="24"/>
          <w:szCs w:val="24"/>
        </w:rPr>
        <w:t xml:space="preserve">w a brick </w:t>
      </w:r>
      <w:r w:rsidRPr="7CF72D92" w:rsidR="66A9014B">
        <w:rPr>
          <w:rFonts w:ascii="Times New Roman" w:hAnsi="Times New Roman" w:eastAsia="Times New Roman" w:cs="Times New Roman"/>
          <w:sz w:val="24"/>
          <w:szCs w:val="24"/>
        </w:rPr>
        <w:t xml:space="preserve">as a </w:t>
      </w:r>
      <w:r w:rsidRPr="7CF72D92" w:rsidR="3022B2D6">
        <w:rPr>
          <w:rFonts w:ascii="Times New Roman" w:hAnsi="Times New Roman" w:eastAsia="Times New Roman" w:cs="Times New Roman"/>
          <w:sz w:val="24"/>
          <w:szCs w:val="24"/>
        </w:rPr>
        <w:t>paddle</w:t>
      </w:r>
      <w:r w:rsidRPr="7CF72D92" w:rsidR="249E50B1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7CF72D92" w:rsidR="7F47164F">
        <w:rPr>
          <w:rFonts w:ascii="Times New Roman" w:hAnsi="Times New Roman" w:eastAsia="Times New Roman" w:cs="Times New Roman"/>
          <w:sz w:val="24"/>
          <w:szCs w:val="24"/>
        </w:rPr>
        <w:t xml:space="preserve">This brick was </w:t>
      </w:r>
      <w:r w:rsidRPr="7CF72D92" w:rsidR="249E50B1">
        <w:rPr>
          <w:rFonts w:ascii="Times New Roman" w:hAnsi="Times New Roman" w:eastAsia="Times New Roman" w:cs="Times New Roman"/>
          <w:sz w:val="24"/>
          <w:szCs w:val="24"/>
        </w:rPr>
        <w:t>colored white and made thin and small</w:t>
      </w:r>
      <w:r w:rsidRPr="7CF72D92" w:rsidR="4972B676">
        <w:rPr>
          <w:rFonts w:ascii="Times New Roman" w:hAnsi="Times New Roman" w:eastAsia="Times New Roman" w:cs="Times New Roman"/>
          <w:sz w:val="24"/>
          <w:szCs w:val="24"/>
        </w:rPr>
        <w:t>.</w:t>
      </w:r>
      <w:r w:rsidRPr="7CF72D92" w:rsidR="7A233E4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CF72D92" w:rsidR="28D7F78F">
        <w:rPr>
          <w:rFonts w:ascii="Times New Roman" w:hAnsi="Times New Roman" w:eastAsia="Times New Roman" w:cs="Times New Roman"/>
          <w:sz w:val="24"/>
          <w:szCs w:val="24"/>
        </w:rPr>
        <w:t xml:space="preserve">The new paddle was given </w:t>
      </w:r>
      <w:r w:rsidRPr="7CF72D92" w:rsidR="7A233E42">
        <w:rPr>
          <w:rFonts w:ascii="Times New Roman" w:hAnsi="Times New Roman" w:eastAsia="Times New Roman" w:cs="Times New Roman"/>
          <w:sz w:val="24"/>
          <w:szCs w:val="24"/>
        </w:rPr>
        <w:t>the reflective property so it would not break when hit.</w:t>
      </w:r>
      <w:r w:rsidRPr="7CF72D92" w:rsidR="4972B676">
        <w:rPr>
          <w:rFonts w:ascii="Times New Roman" w:hAnsi="Times New Roman" w:eastAsia="Times New Roman" w:cs="Times New Roman"/>
          <w:sz w:val="24"/>
          <w:szCs w:val="24"/>
        </w:rPr>
        <w:t xml:space="preserve"> I then used the same techniques as in my projects</w:t>
      </w:r>
      <w:r w:rsidRPr="7CF72D92" w:rsidR="74169F62">
        <w:rPr>
          <w:rFonts w:ascii="Times New Roman" w:hAnsi="Times New Roman" w:eastAsia="Times New Roman" w:cs="Times New Roman"/>
          <w:sz w:val="24"/>
          <w:szCs w:val="24"/>
        </w:rPr>
        <w:t xml:space="preserve"> to apply movement to the paddle.</w:t>
      </w:r>
      <w:r w:rsidRPr="7CF72D92" w:rsidR="6D5F8CF0">
        <w:rPr>
          <w:rFonts w:ascii="Times New Roman" w:hAnsi="Times New Roman" w:eastAsia="Times New Roman" w:cs="Times New Roman"/>
          <w:sz w:val="24"/>
          <w:szCs w:val="24"/>
        </w:rPr>
        <w:t xml:space="preserve"> I used two new methods to control the movement and validation check to keep it within the window’s boundaries. </w:t>
      </w:r>
      <w:r w:rsidRPr="7CF72D92" w:rsidR="74169F62">
        <w:rPr>
          <w:rFonts w:ascii="Times New Roman" w:hAnsi="Times New Roman" w:eastAsia="Times New Roman" w:cs="Times New Roman"/>
          <w:sz w:val="24"/>
          <w:szCs w:val="24"/>
        </w:rPr>
        <w:t xml:space="preserve">This was fun and I proved to have many more ideas to add to this project. </w:t>
      </w:r>
      <w:r w:rsidRPr="7CF72D92" w:rsidR="06FD76E0">
        <w:rPr>
          <w:rFonts w:ascii="Times New Roman" w:hAnsi="Times New Roman" w:eastAsia="Times New Roman" w:cs="Times New Roman"/>
          <w:sz w:val="24"/>
          <w:szCs w:val="24"/>
        </w:rPr>
        <w:t>Unfortunately</w:t>
      </w:r>
      <w:r w:rsidRPr="7CF72D92" w:rsidR="74169F62">
        <w:rPr>
          <w:rFonts w:ascii="Times New Roman" w:hAnsi="Times New Roman" w:eastAsia="Times New Roman" w:cs="Times New Roman"/>
          <w:sz w:val="24"/>
          <w:szCs w:val="24"/>
        </w:rPr>
        <w:t xml:space="preserve">, I had more ideas </w:t>
      </w:r>
      <w:r w:rsidRPr="7CF72D92" w:rsidR="70AE559A">
        <w:rPr>
          <w:rFonts w:ascii="Times New Roman" w:hAnsi="Times New Roman" w:eastAsia="Times New Roman" w:cs="Times New Roman"/>
          <w:sz w:val="24"/>
          <w:szCs w:val="24"/>
        </w:rPr>
        <w:t>than</w:t>
      </w:r>
      <w:r w:rsidRPr="7CF72D92" w:rsidR="74169F62">
        <w:rPr>
          <w:rFonts w:ascii="Times New Roman" w:hAnsi="Times New Roman" w:eastAsia="Times New Roman" w:cs="Times New Roman"/>
          <w:sz w:val="24"/>
          <w:szCs w:val="24"/>
        </w:rPr>
        <w:t xml:space="preserve"> I did </w:t>
      </w:r>
      <w:r w:rsidRPr="7CF72D92" w:rsidR="52AFC52C">
        <w:rPr>
          <w:rFonts w:ascii="Times New Roman" w:hAnsi="Times New Roman" w:eastAsia="Times New Roman" w:cs="Times New Roman"/>
          <w:sz w:val="24"/>
          <w:szCs w:val="24"/>
        </w:rPr>
        <w:t>time,</w:t>
      </w:r>
      <w:r w:rsidRPr="7CF72D92" w:rsidR="62DC7BE5">
        <w:rPr>
          <w:rFonts w:ascii="Times New Roman" w:hAnsi="Times New Roman" w:eastAsia="Times New Roman" w:cs="Times New Roman"/>
          <w:sz w:val="24"/>
          <w:szCs w:val="24"/>
        </w:rPr>
        <w:t xml:space="preserve"> so they were left half coded for me to finish on my own time.</w:t>
      </w:r>
    </w:p>
    <w:p w:rsidR="20D8175D" w:rsidP="7CF72D92" w:rsidRDefault="20D8175D" w14:paraId="68BBC24B" w14:textId="06C03EBC">
      <w:pPr>
        <w:spacing w:after="160"/>
        <w:rPr>
          <w:rFonts w:ascii="Times New Roman" w:hAnsi="Times New Roman" w:eastAsia="Times New Roman" w:cs="Times New Roman"/>
          <w:sz w:val="24"/>
          <w:szCs w:val="24"/>
        </w:rPr>
      </w:pPr>
      <w:r w:rsidRPr="7CF72D92" w:rsidR="20D8175D">
        <w:rPr>
          <w:rFonts w:ascii="Times New Roman" w:hAnsi="Times New Roman" w:eastAsia="Times New Roman" w:cs="Times New Roman"/>
          <w:sz w:val="24"/>
          <w:szCs w:val="24"/>
        </w:rPr>
        <w:t xml:space="preserve">I </w:t>
      </w:r>
      <w:r w:rsidRPr="7CF72D92" w:rsidR="6B9F8CB2">
        <w:rPr>
          <w:rFonts w:ascii="Times New Roman" w:hAnsi="Times New Roman" w:eastAsia="Times New Roman" w:cs="Times New Roman"/>
          <w:sz w:val="24"/>
          <w:szCs w:val="24"/>
        </w:rPr>
        <w:t xml:space="preserve">gave all the bricks health </w:t>
      </w:r>
      <w:r w:rsidRPr="7CF72D92" w:rsidR="5497C487">
        <w:rPr>
          <w:rFonts w:ascii="Times New Roman" w:hAnsi="Times New Roman" w:eastAsia="Times New Roman" w:cs="Times New Roman"/>
          <w:sz w:val="24"/>
          <w:szCs w:val="24"/>
        </w:rPr>
        <w:t xml:space="preserve">to be breakable after more than one hit. I am not sure if that worked correctly. The </w:t>
      </w:r>
      <w:r w:rsidRPr="7CF72D92" w:rsidR="5497C487">
        <w:rPr>
          <w:rFonts w:ascii="Times New Roman" w:hAnsi="Times New Roman" w:eastAsia="Times New Roman" w:cs="Times New Roman"/>
          <w:sz w:val="24"/>
          <w:szCs w:val="24"/>
        </w:rPr>
        <w:t>balls</w:t>
      </w:r>
      <w:r w:rsidRPr="7CF72D92" w:rsidR="5497C487">
        <w:rPr>
          <w:rFonts w:ascii="Times New Roman" w:hAnsi="Times New Roman" w:eastAsia="Times New Roman" w:cs="Times New Roman"/>
          <w:sz w:val="24"/>
          <w:szCs w:val="24"/>
        </w:rPr>
        <w:t xml:space="preserve"> speed was reduced to allow for </w:t>
      </w:r>
      <w:r w:rsidRPr="7CF72D92" w:rsidR="6B9F8CB2">
        <w:rPr>
          <w:rFonts w:ascii="Times New Roman" w:hAnsi="Times New Roman" w:eastAsia="Times New Roman" w:cs="Times New Roman"/>
          <w:sz w:val="24"/>
          <w:szCs w:val="24"/>
        </w:rPr>
        <w:t xml:space="preserve">and made </w:t>
      </w:r>
      <w:r w:rsidRPr="7CF72D92" w:rsidR="5EEB9A4D">
        <w:rPr>
          <w:rFonts w:ascii="Times New Roman" w:hAnsi="Times New Roman" w:eastAsia="Times New Roman" w:cs="Times New Roman"/>
          <w:sz w:val="24"/>
          <w:szCs w:val="24"/>
        </w:rPr>
        <w:t>a</w:t>
      </w:r>
      <w:r w:rsidRPr="7CF72D92" w:rsidR="6B9F8C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CF72D92" w:rsidR="766BDB5A">
        <w:rPr>
          <w:rFonts w:ascii="Times New Roman" w:hAnsi="Times New Roman" w:eastAsia="Times New Roman" w:cs="Times New Roman"/>
          <w:sz w:val="24"/>
          <w:szCs w:val="24"/>
        </w:rPr>
        <w:t xml:space="preserve">hit method that triggers </w:t>
      </w:r>
      <w:r w:rsidRPr="7CF72D92" w:rsidR="1E2AA216">
        <w:rPr>
          <w:rFonts w:ascii="Times New Roman" w:hAnsi="Times New Roman" w:eastAsia="Times New Roman" w:cs="Times New Roman"/>
          <w:sz w:val="24"/>
          <w:szCs w:val="24"/>
        </w:rPr>
        <w:t>every time</w:t>
      </w:r>
      <w:r w:rsidRPr="7CF72D92" w:rsidR="766BDB5A">
        <w:rPr>
          <w:rFonts w:ascii="Times New Roman" w:hAnsi="Times New Roman" w:eastAsia="Times New Roman" w:cs="Times New Roman"/>
          <w:sz w:val="24"/>
          <w:szCs w:val="24"/>
        </w:rPr>
        <w:t xml:space="preserve"> the is a call to check for collisions.</w:t>
      </w:r>
      <w:r w:rsidRPr="7CF72D92" w:rsidR="0A9749B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CF72D92" w:rsidR="445765FD">
        <w:rPr>
          <w:rFonts w:ascii="Times New Roman" w:hAnsi="Times New Roman" w:eastAsia="Times New Roman" w:cs="Times New Roman"/>
          <w:sz w:val="24"/>
          <w:szCs w:val="24"/>
        </w:rPr>
        <w:t xml:space="preserve">The ball’s speed also gets incremented whenever it hits a </w:t>
      </w:r>
      <w:r w:rsidRPr="7CF72D92" w:rsidR="445765FD">
        <w:rPr>
          <w:rFonts w:ascii="Times New Roman" w:hAnsi="Times New Roman" w:eastAsia="Times New Roman" w:cs="Times New Roman"/>
          <w:sz w:val="24"/>
          <w:szCs w:val="24"/>
        </w:rPr>
        <w:t>destructible</w:t>
      </w:r>
      <w:r w:rsidRPr="7CF72D92" w:rsidR="445765FD">
        <w:rPr>
          <w:rFonts w:ascii="Times New Roman" w:hAnsi="Times New Roman" w:eastAsia="Times New Roman" w:cs="Times New Roman"/>
          <w:sz w:val="24"/>
          <w:szCs w:val="24"/>
        </w:rPr>
        <w:t xml:space="preserve"> object.</w:t>
      </w:r>
    </w:p>
    <w:p w:rsidR="445765FD" w:rsidP="7CF72D92" w:rsidRDefault="445765FD" w14:paraId="4311E619" w14:textId="25D2C966">
      <w:pPr>
        <w:spacing w:after="160"/>
        <w:rPr>
          <w:rFonts w:ascii="Times New Roman" w:hAnsi="Times New Roman" w:eastAsia="Times New Roman" w:cs="Times New Roman"/>
          <w:sz w:val="24"/>
          <w:szCs w:val="24"/>
        </w:rPr>
      </w:pPr>
      <w:r w:rsidRPr="7CF72D92" w:rsidR="445765FD">
        <w:rPr>
          <w:rFonts w:ascii="Times New Roman" w:hAnsi="Times New Roman" w:eastAsia="Times New Roman" w:cs="Times New Roman"/>
          <w:sz w:val="24"/>
          <w:szCs w:val="24"/>
        </w:rPr>
        <w:t xml:space="preserve">This was fun. I have enjoyed this course throughout it all. Thank </w:t>
      </w:r>
      <w:r w:rsidRPr="7CF72D92" w:rsidR="300DFA3E">
        <w:rPr>
          <w:rFonts w:ascii="Times New Roman" w:hAnsi="Times New Roman" w:eastAsia="Times New Roman" w:cs="Times New Roman"/>
          <w:sz w:val="24"/>
          <w:szCs w:val="24"/>
        </w:rPr>
        <w:t>you,</w:t>
      </w:r>
      <w:r w:rsidRPr="7CF72D92" w:rsidR="445765FD">
        <w:rPr>
          <w:rFonts w:ascii="Times New Roman" w:hAnsi="Times New Roman" w:eastAsia="Times New Roman" w:cs="Times New Roman"/>
          <w:sz w:val="24"/>
          <w:szCs w:val="24"/>
        </w:rPr>
        <w:t xml:space="preserve"> Professor </w:t>
      </w:r>
      <w:r w:rsidRPr="7CF72D92" w:rsidR="1F403192">
        <w:rPr>
          <w:rFonts w:ascii="Times New Roman" w:hAnsi="Times New Roman" w:eastAsia="Times New Roman" w:cs="Times New Roman"/>
          <w:sz w:val="24"/>
          <w:szCs w:val="24"/>
        </w:rPr>
        <w:t>Ron,</w:t>
      </w:r>
      <w:r w:rsidRPr="7CF72D92" w:rsidR="445765FD">
        <w:rPr>
          <w:rFonts w:ascii="Times New Roman" w:hAnsi="Times New Roman" w:eastAsia="Times New Roman" w:cs="Times New Roman"/>
          <w:sz w:val="24"/>
          <w:szCs w:val="24"/>
        </w:rPr>
        <w:t xml:space="preserve"> for </w:t>
      </w:r>
      <w:r w:rsidRPr="7CF72D92" w:rsidR="640BA9D6">
        <w:rPr>
          <w:rFonts w:ascii="Times New Roman" w:hAnsi="Times New Roman" w:eastAsia="Times New Roman" w:cs="Times New Roman"/>
          <w:sz w:val="24"/>
          <w:szCs w:val="24"/>
        </w:rPr>
        <w:t>all</w:t>
      </w:r>
      <w:r w:rsidRPr="7CF72D92" w:rsidR="445765FD">
        <w:rPr>
          <w:rFonts w:ascii="Times New Roman" w:hAnsi="Times New Roman" w:eastAsia="Times New Roman" w:cs="Times New Roman"/>
          <w:sz w:val="24"/>
          <w:szCs w:val="24"/>
        </w:rPr>
        <w:t xml:space="preserve"> your time and energy in helping me become a better programmer.</w:t>
      </w:r>
    </w:p>
    <w:sectPr w:rsidRPr="00B863FB" w:rsidR="67AE999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footnotePr>
        <w:pos w:val="beneathText"/>
      </w:footnotePr>
      <w:pgSz w:w="12240" w:h="15840" w:orient="portrait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119EC" w:rsidRDefault="002119EC" w14:paraId="6B572A66" w14:textId="77777777">
      <w:pPr>
        <w:spacing w:line="240" w:lineRule="auto"/>
      </w:pPr>
      <w:r>
        <w:separator/>
      </w:r>
    </w:p>
    <w:p w:rsidR="002119EC" w:rsidRDefault="002119EC" w14:paraId="0A0271EF" w14:textId="77777777"/>
  </w:endnote>
  <w:endnote w:type="continuationSeparator" w:id="0">
    <w:p w:rsidR="002119EC" w:rsidRDefault="002119EC" w14:paraId="29ECAE86" w14:textId="77777777">
      <w:pPr>
        <w:spacing w:line="240" w:lineRule="auto"/>
      </w:pPr>
      <w:r>
        <w:continuationSeparator/>
      </w:r>
    </w:p>
    <w:p w:rsidR="002119EC" w:rsidRDefault="002119EC" w14:paraId="77F0093E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3AE9" w:rsidRDefault="002F3AE9" w14:paraId="00CEFFA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F3AE9" w:rsidR="0D6E5604" w:rsidP="002F3AE9" w:rsidRDefault="0D6E5604" w14:paraId="1D7E062D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F3AE9" w:rsidR="3E192C66" w:rsidP="002F3AE9" w:rsidRDefault="3E192C66" w14:paraId="4C014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119EC" w:rsidRDefault="002119EC" w14:paraId="69786950" w14:textId="77777777">
      <w:pPr>
        <w:spacing w:line="240" w:lineRule="auto"/>
      </w:pPr>
      <w:r>
        <w:separator/>
      </w:r>
    </w:p>
    <w:p w:rsidR="002119EC" w:rsidRDefault="002119EC" w14:paraId="4B6D0B7C" w14:textId="77777777"/>
  </w:footnote>
  <w:footnote w:type="continuationSeparator" w:id="0">
    <w:p w:rsidR="002119EC" w:rsidRDefault="002119EC" w14:paraId="11EEE982" w14:textId="77777777">
      <w:pPr>
        <w:spacing w:line="240" w:lineRule="auto"/>
      </w:pPr>
      <w:r>
        <w:continuationSeparator/>
      </w:r>
    </w:p>
    <w:p w:rsidR="002119EC" w:rsidRDefault="002119EC" w14:paraId="1580C94A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3AE9" w:rsidRDefault="002F3AE9" w14:paraId="5873DA3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F3AE9" w:rsidR="0D6E5604" w:rsidP="002F3AE9" w:rsidRDefault="0D6E5604" w14:paraId="650E3BBF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F3AE9" w:rsidR="3E192C66" w:rsidP="002F3AE9" w:rsidRDefault="3E192C66" w14:paraId="009B40CE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removePersonalInformation/>
  <w:removeDateAndTime/>
  <w:proofState w:spelling="clean" w:grammar="dirty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9EC"/>
    <w:rsid w:val="00023AFE"/>
    <w:rsid w:val="000A3D9B"/>
    <w:rsid w:val="000D4642"/>
    <w:rsid w:val="000D539D"/>
    <w:rsid w:val="00116273"/>
    <w:rsid w:val="002119EC"/>
    <w:rsid w:val="002258E5"/>
    <w:rsid w:val="0029523A"/>
    <w:rsid w:val="002C79E6"/>
    <w:rsid w:val="002F3AE9"/>
    <w:rsid w:val="003804CC"/>
    <w:rsid w:val="00405FE1"/>
    <w:rsid w:val="00425B2B"/>
    <w:rsid w:val="00427E1B"/>
    <w:rsid w:val="004E3DAD"/>
    <w:rsid w:val="00522A58"/>
    <w:rsid w:val="005C199E"/>
    <w:rsid w:val="00604CF8"/>
    <w:rsid w:val="00664C1A"/>
    <w:rsid w:val="0087407D"/>
    <w:rsid w:val="00A417C1"/>
    <w:rsid w:val="00B863FB"/>
    <w:rsid w:val="00B86440"/>
    <w:rsid w:val="00BB2D6F"/>
    <w:rsid w:val="00C00F8F"/>
    <w:rsid w:val="00C03068"/>
    <w:rsid w:val="00C23C82"/>
    <w:rsid w:val="00CA4F93"/>
    <w:rsid w:val="00D620FD"/>
    <w:rsid w:val="00D91044"/>
    <w:rsid w:val="00E67454"/>
    <w:rsid w:val="00EF55C5"/>
    <w:rsid w:val="00F47838"/>
    <w:rsid w:val="00F55C03"/>
    <w:rsid w:val="00F6242A"/>
    <w:rsid w:val="00FD0666"/>
    <w:rsid w:val="00FE623A"/>
    <w:rsid w:val="00FF55EC"/>
    <w:rsid w:val="014CA2B6"/>
    <w:rsid w:val="0399FADA"/>
    <w:rsid w:val="04642C4D"/>
    <w:rsid w:val="05F03630"/>
    <w:rsid w:val="06FD76E0"/>
    <w:rsid w:val="07AE575E"/>
    <w:rsid w:val="0A67874C"/>
    <w:rsid w:val="0A9749B9"/>
    <w:rsid w:val="0B97C6F5"/>
    <w:rsid w:val="0CA405B6"/>
    <w:rsid w:val="0CF61403"/>
    <w:rsid w:val="0D6E5604"/>
    <w:rsid w:val="0DF4A930"/>
    <w:rsid w:val="13B77C59"/>
    <w:rsid w:val="17326BAA"/>
    <w:rsid w:val="1ABA09AE"/>
    <w:rsid w:val="1C0665C1"/>
    <w:rsid w:val="1D0068DD"/>
    <w:rsid w:val="1D0C5F99"/>
    <w:rsid w:val="1E2AA216"/>
    <w:rsid w:val="1E84F322"/>
    <w:rsid w:val="1EFE1BDB"/>
    <w:rsid w:val="1F3EAAFD"/>
    <w:rsid w:val="1F403192"/>
    <w:rsid w:val="201D26C8"/>
    <w:rsid w:val="20D8175D"/>
    <w:rsid w:val="212F006F"/>
    <w:rsid w:val="21BECA29"/>
    <w:rsid w:val="249E50B1"/>
    <w:rsid w:val="27F99219"/>
    <w:rsid w:val="28D7F78F"/>
    <w:rsid w:val="2AA1E904"/>
    <w:rsid w:val="2CCDFC8D"/>
    <w:rsid w:val="2D418966"/>
    <w:rsid w:val="2DD25FC9"/>
    <w:rsid w:val="2E8FF14B"/>
    <w:rsid w:val="300DFA3E"/>
    <w:rsid w:val="3022B2D6"/>
    <w:rsid w:val="3236C9DF"/>
    <w:rsid w:val="3660B96E"/>
    <w:rsid w:val="37E71F1E"/>
    <w:rsid w:val="39A5019E"/>
    <w:rsid w:val="39C50050"/>
    <w:rsid w:val="3ABE9F9B"/>
    <w:rsid w:val="3D0A9892"/>
    <w:rsid w:val="3D915E0C"/>
    <w:rsid w:val="3E192C66"/>
    <w:rsid w:val="3EE92A8C"/>
    <w:rsid w:val="3FA6F3C1"/>
    <w:rsid w:val="3FD79D39"/>
    <w:rsid w:val="41F9C681"/>
    <w:rsid w:val="43D9BDBD"/>
    <w:rsid w:val="445765FD"/>
    <w:rsid w:val="4467B26B"/>
    <w:rsid w:val="464A6750"/>
    <w:rsid w:val="4724C7A3"/>
    <w:rsid w:val="4972B676"/>
    <w:rsid w:val="4A446072"/>
    <w:rsid w:val="4C42E776"/>
    <w:rsid w:val="4C56B5C8"/>
    <w:rsid w:val="4D5ECC69"/>
    <w:rsid w:val="5068C0D2"/>
    <w:rsid w:val="52694629"/>
    <w:rsid w:val="52AFC52C"/>
    <w:rsid w:val="544BA7F1"/>
    <w:rsid w:val="5497C487"/>
    <w:rsid w:val="569CBA7F"/>
    <w:rsid w:val="56FD7398"/>
    <w:rsid w:val="5851C8B2"/>
    <w:rsid w:val="593F41A5"/>
    <w:rsid w:val="59BA8A61"/>
    <w:rsid w:val="5A1CFD60"/>
    <w:rsid w:val="5AC2C8CE"/>
    <w:rsid w:val="5D68E123"/>
    <w:rsid w:val="5D90E675"/>
    <w:rsid w:val="5E35112D"/>
    <w:rsid w:val="5E8374BA"/>
    <w:rsid w:val="5EEB9A4D"/>
    <w:rsid w:val="619BDC75"/>
    <w:rsid w:val="62AECF8D"/>
    <w:rsid w:val="62DC7BE5"/>
    <w:rsid w:val="63C91721"/>
    <w:rsid w:val="640BA9D6"/>
    <w:rsid w:val="6451CACF"/>
    <w:rsid w:val="65023735"/>
    <w:rsid w:val="66A9014B"/>
    <w:rsid w:val="671BECE4"/>
    <w:rsid w:val="67AE9998"/>
    <w:rsid w:val="6800C354"/>
    <w:rsid w:val="689E33FC"/>
    <w:rsid w:val="68E35553"/>
    <w:rsid w:val="6A36C4BF"/>
    <w:rsid w:val="6B8B76AE"/>
    <w:rsid w:val="6B9F8CB2"/>
    <w:rsid w:val="6D5F8CF0"/>
    <w:rsid w:val="7050BCB6"/>
    <w:rsid w:val="70AE559A"/>
    <w:rsid w:val="74169F62"/>
    <w:rsid w:val="743196A6"/>
    <w:rsid w:val="76296863"/>
    <w:rsid w:val="766BDB5A"/>
    <w:rsid w:val="7A0B4097"/>
    <w:rsid w:val="7A233E42"/>
    <w:rsid w:val="7CCA2D81"/>
    <w:rsid w:val="7CF72D92"/>
    <w:rsid w:val="7F11E2EC"/>
    <w:rsid w:val="7F22B1CE"/>
    <w:rsid w:val="7F47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6E29D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3" w:semiHidden="1" w:unhideWhenUsed="1" w:qFormat="1"/>
    <w:lsdException w:name="heading 3" w:uiPriority="3" w:semiHidden="1" w:unhideWhenUsed="1" w:qFormat="1"/>
    <w:lsdException w:name="heading 4" w:uiPriority="3" w:semiHidden="1" w:unhideWhenUsed="1" w:qFormat="1"/>
    <w:lsdException w:name="heading 5" w:uiPriority="3" w:semiHidden="1" w:unhideWhenUsed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 w:qFormat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hAnsiTheme="majorHAnsi"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hAnsiTheme="majorHAnsi" w:eastAsiaTheme="majorEastAsia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hAnsiTheme="majorHAnsi" w:eastAsiaTheme="majorEastAsia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hAnsiTheme="majorHAnsi"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hAnsiTheme="majorHAnsi" w:eastAsiaTheme="majorEastAsia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hAnsiTheme="majorHAnsi" w:eastAsiaTheme="majorEastAsia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hAnsiTheme="majorHAnsi" w:eastAsiaTheme="majorEastAsia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ectionTitle" w:customStyle="1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hAnsiTheme="majorHAnsi" w:eastAsiaTheme="majorEastAsia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styleId="HeaderChar" w:customStyle="1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styleId="Heading1Char" w:customStyle="1">
    <w:name w:val="Heading 1 Char"/>
    <w:basedOn w:val="DefaultParagraphFont"/>
    <w:link w:val="Heading1"/>
    <w:uiPriority w:val="3"/>
    <w:rsid w:val="002C79E6"/>
    <w:rPr>
      <w:rFonts w:asciiTheme="majorHAnsi" w:hAnsiTheme="majorHAnsi" w:eastAsiaTheme="majorEastAsia" w:cstheme="majorBidi"/>
      <w:b/>
      <w:bCs/>
      <w:sz w:val="22"/>
    </w:rPr>
  </w:style>
  <w:style w:type="character" w:styleId="Heading2Char" w:customStyle="1">
    <w:name w:val="Heading 2 Char"/>
    <w:basedOn w:val="DefaultParagraphFont"/>
    <w:link w:val="Heading2"/>
    <w:uiPriority w:val="3"/>
    <w:rsid w:val="00C00F8F"/>
    <w:rPr>
      <w:rFonts w:asciiTheme="majorHAnsi" w:hAnsiTheme="majorHAnsi" w:eastAsiaTheme="majorEastAsia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hAnsiTheme="majorHAnsi" w:eastAsiaTheme="majorEastAsia" w:cstheme="majorBidi"/>
      <w:b/>
    </w:rPr>
  </w:style>
  <w:style w:type="character" w:styleId="TitleChar" w:customStyle="1">
    <w:name w:val="Title Char"/>
    <w:basedOn w:val="DefaultParagraphFont"/>
    <w:link w:val="Title"/>
    <w:uiPriority w:val="16"/>
    <w:rsid w:val="00B863FB"/>
    <w:rPr>
      <w:rFonts w:asciiTheme="majorHAnsi" w:hAnsiTheme="majorHAnsi" w:eastAsiaTheme="majorEastAsia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styleId="Heading3Char" w:customStyle="1">
    <w:name w:val="Heading 3 Char"/>
    <w:basedOn w:val="DefaultParagraphFont"/>
    <w:link w:val="Heading3"/>
    <w:uiPriority w:val="3"/>
    <w:rsid w:val="00C00F8F"/>
    <w:rPr>
      <w:rFonts w:asciiTheme="majorHAnsi" w:hAnsiTheme="majorHAnsi" w:eastAsiaTheme="majorEastAsia" w:cstheme="majorBidi"/>
      <w:b/>
      <w:bCs/>
      <w:i/>
      <w:sz w:val="22"/>
    </w:rPr>
  </w:style>
  <w:style w:type="character" w:styleId="Heading4Char" w:customStyle="1">
    <w:name w:val="Heading 4 Char"/>
    <w:basedOn w:val="DefaultParagraphFont"/>
    <w:link w:val="Heading4"/>
    <w:uiPriority w:val="3"/>
    <w:rsid w:val="00664C1A"/>
    <w:rPr>
      <w:rFonts w:asciiTheme="majorHAnsi" w:hAnsiTheme="majorHAnsi" w:eastAsiaTheme="majorEastAsia" w:cstheme="majorBidi"/>
      <w:b/>
      <w:bCs/>
      <w:iCs/>
      <w:sz w:val="22"/>
    </w:rPr>
  </w:style>
  <w:style w:type="character" w:styleId="Heading5Char" w:customStyle="1">
    <w:name w:val="Heading 5 Char"/>
    <w:basedOn w:val="DefaultParagraphFont"/>
    <w:link w:val="Heading5"/>
    <w:uiPriority w:val="3"/>
    <w:rsid w:val="00664C1A"/>
    <w:rPr>
      <w:rFonts w:asciiTheme="majorHAnsi" w:hAnsiTheme="majorHAnsi" w:eastAsiaTheme="majorEastAsia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color="DDDDDD" w:themeColor="accent1" w:sz="2" w:space="10" w:shadow="1"/>
        <w:left w:val="single" w:color="DDDDDD" w:themeColor="accent1" w:sz="2" w:space="10" w:shadow="1"/>
        <w:bottom w:val="single" w:color="DDDDDD" w:themeColor="accent1" w:sz="2" w:space="10" w:shadow="1"/>
        <w:right w:val="single" w:color="DDDDDD" w:themeColor="accent1" w:sz="2" w:space="10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styleId="BodyTextChar" w:customStyle="1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styleId="ClosingChar" w:customStyle="1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styleId="DateChar" w:customStyle="1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Space="180" w:wrap="auto" w:hAnchor="page" w:xAlign="center" w:yAlign="bottom" w:hRule="exact"/>
      <w:spacing w:line="240" w:lineRule="auto"/>
      <w:ind w:left="2880" w:firstLine="0"/>
    </w:pPr>
    <w:rPr>
      <w:rFonts w:asciiTheme="majorHAnsi" w:hAnsiTheme="majorHAnsi" w:eastAsiaTheme="majorEastAsia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hAnsiTheme="majorHAnsi" w:eastAsiaTheme="majorEastAsia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asciiTheme="majorHAnsi" w:hAnsiTheme="majorHAnsi" w:eastAsiaTheme="majorEastAsia" w:cstheme="majorBidi"/>
      <w:color w:val="6E6E6E" w:themeColor="accent1" w:themeShade="7F"/>
      <w:kern w:val="24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asciiTheme="majorHAnsi" w:hAnsiTheme="majorHAnsi" w:eastAsiaTheme="majorEastAsia" w:cstheme="majorBidi"/>
      <w:i/>
      <w:iCs/>
      <w:color w:val="6E6E6E" w:themeColor="accent1" w:themeShade="7F"/>
      <w:kern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asciiTheme="majorHAnsi" w:hAnsiTheme="majorHAnsi" w:eastAsiaTheme="majorEastAsia" w:cstheme="majorBidi"/>
      <w:color w:val="272727" w:themeColor="text1" w:themeTint="D8"/>
      <w:kern w:val="24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asciiTheme="majorHAnsi" w:hAnsiTheme="majorHAnsi" w:eastAsiaTheme="majorEastAsia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hAnsiTheme="majorHAnsi"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color="DDDDDD" w:themeColor="accent1" w:sz="4" w:space="10"/>
        <w:bottom w:val="single" w:color="DDDDDD" w:themeColor="accent1" w:sz="4" w:space="10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line="240" w:lineRule="auto"/>
      <w:ind w:left="1080" w:firstLine="0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Pr>
      <w:rFonts w:asciiTheme="majorHAnsi" w:hAnsiTheme="majorHAnsi" w:eastAsiaTheme="majorEastAsia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styleId="QuoteChar" w:customStyle="1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styleId="SalutationChar" w:customStyle="1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styleId="SignatureChar" w:customStyle="1">
    <w:name w:val="Signature Char"/>
    <w:basedOn w:val="DefaultParagraphFont"/>
    <w:link w:val="Signature"/>
    <w:uiPriority w:val="99"/>
    <w:semiHidden/>
    <w:rPr>
      <w:kern w:val="24"/>
    </w:rPr>
  </w:style>
  <w:style w:type="paragraph" w:styleId="Title2" w:customStyle="1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hAnsiTheme="majorHAnsi" w:eastAsiaTheme="majorEastAsia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styleId="APAReport" w:customStyle="1">
    <w:name w:val="APA Report"/>
    <w:basedOn w:val="TableNormal"/>
    <w:uiPriority w:val="99"/>
    <w:pPr>
      <w:spacing w:line="240" w:lineRule="auto"/>
      <w:ind w:firstLine="0"/>
    </w:pPr>
    <w:tblPr>
      <w:tblBorders>
        <w:top w:val="single" w:color="auto" w:sz="12" w:space="0"/>
        <w:bottom w:val="single" w:color="auto" w:sz="12" w:space="0"/>
      </w:tblBorders>
    </w:tblPr>
    <w:tblStylePr w:type="firstRow">
      <w:tblPr/>
      <w:tcPr>
        <w:tcBorders>
          <w:top w:val="single" w:color="auto" w:sz="12" w:space="0"/>
          <w:left w:val="nil"/>
          <w:bottom w:val="single" w:color="auto" w:sz="12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ableFigure" w:customStyle="1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styleId="SubtitleChar" w:customStyle="1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glossaryDocument" Target="glossary/document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header" Target="header3.xml" Id="rId15" /><Relationship Type="http://schemas.openxmlformats.org/officeDocument/2006/relationships/theme" Target="theme/theme1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kei\AppData\Roaming\Microsoft\Templates\Student%20APA%20Style%20paper%207th%20editi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hyperlink" Target="https://apastyle.apa.org/style-grammar-guidelines" TargetMode="Externa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/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DAD"/>
    <w:rsid w:val="00427E1B"/>
    <w:rsid w:val="004E3DAD"/>
    <w:rsid w:val="00CA4F93"/>
    <w:rsid w:val="00F4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3"/>
    <w:unhideWhenUsed/>
    <w:qFormat/>
    <w:pPr>
      <w:keepNext/>
      <w:keepLines/>
      <w:spacing w:after="0" w:line="480" w:lineRule="auto"/>
      <w:ind w:firstLine="72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pPr>
      <w:keepNext/>
      <w:keepLines/>
      <w:spacing w:after="0" w:line="480" w:lineRule="auto"/>
      <w:ind w:firstLine="720"/>
      <w:outlineLvl w:val="4"/>
    </w:pPr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8458A61FE4142B7BBDDC6A1B6681DC8">
    <w:name w:val="08458A61FE4142B7BBDDC6A1B6681DC8"/>
  </w:style>
  <w:style w:type="paragraph" w:customStyle="1" w:styleId="A0F111805EE3486BBFB33CC1B50565EA">
    <w:name w:val="A0F111805EE3486BBFB33CC1B50565EA"/>
  </w:style>
  <w:style w:type="paragraph" w:customStyle="1" w:styleId="260D5DF5E6B64357804A470280E9E38C">
    <w:name w:val="260D5DF5E6B64357804A470280E9E38C"/>
  </w:style>
  <w:style w:type="paragraph" w:customStyle="1" w:styleId="9CCEF284726E445DB87122B7914704C2">
    <w:name w:val="9CCEF284726E445DB87122B7914704C2"/>
  </w:style>
  <w:style w:type="paragraph" w:customStyle="1" w:styleId="190C116D56B243B78F45D66434ACE648">
    <w:name w:val="190C116D56B243B78F45D66434ACE648"/>
  </w:style>
  <w:style w:type="paragraph" w:customStyle="1" w:styleId="E98D092472C047BE8CC5D3FF1C83B127">
    <w:name w:val="E98D092472C047BE8CC5D3FF1C83B127"/>
  </w:style>
  <w:style w:type="paragraph" w:customStyle="1" w:styleId="35FD1705771C456EB444E758D9024DB9">
    <w:name w:val="35FD1705771C456EB444E758D9024DB9"/>
  </w:style>
  <w:style w:type="paragraph" w:customStyle="1" w:styleId="842DA2EF5D78474DB318558A98CCBF53">
    <w:name w:val="842DA2EF5D78474DB318558A98CCBF53"/>
  </w:style>
  <w:style w:type="paragraph" w:customStyle="1" w:styleId="8841396CA5584CAE9594514729D73A3A">
    <w:name w:val="8841396CA5584CAE9594514729D73A3A"/>
  </w:style>
  <w:style w:type="paragraph" w:customStyle="1" w:styleId="4551656A24674E6E8B7FDF25BF5A7871">
    <w:name w:val="4551656A24674E6E8B7FDF25BF5A7871"/>
  </w:style>
  <w:style w:type="paragraph" w:customStyle="1" w:styleId="6B10FB55658E445E8EE72A6A0521E118">
    <w:name w:val="6B10FB55658E445E8EE72A6A0521E118"/>
  </w:style>
  <w:style w:type="paragraph" w:customStyle="1" w:styleId="22F74D44E41748ED80DBF2405BA5A2E3">
    <w:name w:val="22F74D44E41748ED80DBF2405BA5A2E3"/>
  </w:style>
  <w:style w:type="paragraph" w:customStyle="1" w:styleId="29B4257A0D104B8CBADF112FA5816AA4">
    <w:name w:val="29B4257A0D104B8CBADF112FA5816AA4"/>
  </w:style>
  <w:style w:type="paragraph" w:customStyle="1" w:styleId="8984D9DEB80B41BD863CE799C0C7EA63">
    <w:name w:val="8984D9DEB80B41BD863CE799C0C7EA63"/>
  </w:style>
  <w:style w:type="paragraph" w:customStyle="1" w:styleId="9E8C7E2BF2E34265B96E42389C3D9F8C">
    <w:name w:val="9E8C7E2BF2E34265B96E42389C3D9F8C"/>
  </w:style>
  <w:style w:type="paragraph" w:customStyle="1" w:styleId="3DAC0D70C74644E5B645E7A09EAE224F">
    <w:name w:val="3DAC0D70C74644E5B645E7A09EAE224F"/>
  </w:style>
  <w:style w:type="paragraph" w:customStyle="1" w:styleId="D58DCD64D6AD44C1AE1D4D0644E8387A">
    <w:name w:val="D58DCD64D6AD44C1AE1D4D0644E8387A"/>
  </w:style>
  <w:style w:type="paragraph" w:customStyle="1" w:styleId="199CA9B99F0F48DC888F113E69CDE366">
    <w:name w:val="199CA9B99F0F48DC888F113E69CDE366"/>
  </w:style>
  <w:style w:type="paragraph" w:customStyle="1" w:styleId="44C3E9AE5A4641EEB2441F251A0A1009">
    <w:name w:val="44C3E9AE5A4641EEB2441F251A0A1009"/>
  </w:style>
  <w:style w:type="paragraph" w:customStyle="1" w:styleId="F7ACFD72147641A29442284DEE28D5C4">
    <w:name w:val="F7ACFD72147641A29442284DEE28D5C4"/>
  </w:style>
  <w:style w:type="character" w:customStyle="1" w:styleId="Heading4Char">
    <w:name w:val="Heading 4 Char"/>
    <w:basedOn w:val="DefaultParagraphFont"/>
    <w:link w:val="Heading4"/>
    <w:uiPriority w:val="3"/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paragraph" w:customStyle="1" w:styleId="92629B5D53D645D4841E0C1795FEF3B1">
    <w:name w:val="92629B5D53D645D4841E0C1795FEF3B1"/>
  </w:style>
  <w:style w:type="paragraph" w:customStyle="1" w:styleId="EC81C1417C8247F1ABC2F9C4D927CE3C">
    <w:name w:val="EC81C1417C8247F1ABC2F9C4D927CE3C"/>
  </w:style>
  <w:style w:type="character" w:customStyle="1" w:styleId="Heading5Char">
    <w:name w:val="Heading 5 Char"/>
    <w:basedOn w:val="DefaultParagraphFont"/>
    <w:link w:val="Heading5"/>
    <w:uiPriority w:val="3"/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paragraph" w:customStyle="1" w:styleId="1CDBB7F5BAEB472CB73E00482100C91A">
    <w:name w:val="1CDBB7F5BAEB472CB73E00482100C91A"/>
  </w:style>
  <w:style w:type="paragraph" w:customStyle="1" w:styleId="AC56BF408A3B4688BC10B7F7CAB26B30">
    <w:name w:val="AC56BF408A3B4688BC10B7F7CAB26B30"/>
  </w:style>
  <w:style w:type="paragraph" w:customStyle="1" w:styleId="0B38DAA9B08841A8AD40EF0F319913CC">
    <w:name w:val="0B38DAA9B08841A8AD40EF0F319913CC"/>
  </w:style>
  <w:style w:type="paragraph" w:customStyle="1" w:styleId="A6F5C8AC7D76433D929A37A80A652300">
    <w:name w:val="A6F5C8AC7D76433D929A37A80A652300"/>
  </w:style>
  <w:style w:type="paragraph" w:customStyle="1" w:styleId="947AE28BEDB84345B4BD276793D42C4C">
    <w:name w:val="947AE28BEDB84345B4BD276793D42C4C"/>
  </w:style>
  <w:style w:type="paragraph" w:customStyle="1" w:styleId="43C00899ECCD4DD794288F454E8998A8">
    <w:name w:val="43C00899ECCD4DD794288F454E8998A8"/>
  </w:style>
  <w:style w:type="paragraph" w:customStyle="1" w:styleId="0AAEFB40545E48CBBB22F127B4374643">
    <w:name w:val="0AAEFB40545E48CBBB22F127B4374643"/>
  </w:style>
  <w:style w:type="paragraph" w:customStyle="1" w:styleId="13BBE1D79AB042569C57BEBFE9A03E2F">
    <w:name w:val="13BBE1D79AB042569C57BEBFE9A03E2F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customStyle="1" w:styleId="0B0184B612E644E49AAA2AB57700C071">
    <w:name w:val="0B0184B612E644E49AAA2AB57700C0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Student APA Style paper 7th edition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GARRETT, JACOB</lastModifiedBy>
  <revision>5</revision>
  <dcterms:created xsi:type="dcterms:W3CDTF">2025-01-18T08:16:00.0000000Z</dcterms:created>
  <dcterms:modified xsi:type="dcterms:W3CDTF">2026-04-27T01:20:54.2017103Z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